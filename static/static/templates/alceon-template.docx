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258F" w14:textId="333B3CA4" w:rsidR="0059585C" w:rsidRPr="00D964C7" w:rsidRDefault="005C2BC7" w:rsidP="00D964C7">
      <w:pPr>
        <w:pStyle w:val="Heading1"/>
        <w:rPr>
          <w:color w:val="FFFFFF" w:themeColor="background1"/>
        </w:rPr>
      </w:pPr>
      <w:r w:rsidRPr="00D964C7">
        <w:rPr>
          <w:color w:val="FFFFFF" w:themeColor="background1"/>
        </w:rPr>
        <w:t>[</w:t>
      </w:r>
      <w:r w:rsidR="00D964C7" w:rsidRPr="00D964C7">
        <w:rPr>
          <w:color w:val="FFFFFF" w:themeColor="background1"/>
        </w:rPr>
        <w:t xml:space="preserve">Document </w:t>
      </w:r>
      <w:r w:rsidRPr="00D964C7">
        <w:rPr>
          <w:color w:val="FFFFFF" w:themeColor="background1"/>
        </w:rPr>
        <w:t>Title]</w:t>
      </w:r>
    </w:p>
    <w:p w14:paraId="23DC3EB9" w14:textId="2D0C5498" w:rsidR="0059585C" w:rsidRPr="00AD6178" w:rsidRDefault="00D964C7" w:rsidP="00AD6178">
      <w:pPr>
        <w:pStyle w:val="Heading2"/>
        <w:rPr>
          <w:color w:val="FFFFFF" w:themeColor="background1"/>
        </w:rPr>
        <w:sectPr w:rsidR="0059585C" w:rsidRPr="00AD6178" w:rsidSect="00C36E69">
          <w:headerReference w:type="default" r:id="rId11"/>
          <w:footerReference w:type="default" r:id="rId12"/>
          <w:pgSz w:w="11906" w:h="16838"/>
          <w:pgMar w:top="13466" w:right="851" w:bottom="851" w:left="851" w:header="283" w:footer="652" w:gutter="0"/>
          <w:cols w:space="708"/>
          <w:docGrid w:linePitch="360"/>
        </w:sectPr>
      </w:pPr>
      <w:r w:rsidRPr="00D964C7">
        <w:rPr>
          <w:color w:val="FFFFFF" w:themeColor="background1"/>
        </w:rPr>
        <w:t>[Document Sub-title</w:t>
      </w:r>
    </w:p>
    <w:p w14:paraId="14DFB80A" w14:textId="77777777" w:rsidR="00354375" w:rsidRPr="00101528" w:rsidRDefault="00354375" w:rsidP="00101528"/>
    <w:sectPr w:rsidR="00354375" w:rsidRPr="00101528" w:rsidSect="004750BB">
      <w:headerReference w:type="default" r:id="rId13"/>
      <w:footerReference w:type="default" r:id="rId14"/>
      <w:pgSz w:w="11906" w:h="16838" w:code="9"/>
      <w:pgMar w:top="2127" w:right="1440" w:bottom="1440" w:left="1440" w:header="692" w:footer="6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F24EB" w14:textId="77777777" w:rsidR="00894D13" w:rsidRDefault="00894D13" w:rsidP="00BC1477">
      <w:r>
        <w:separator/>
      </w:r>
    </w:p>
  </w:endnote>
  <w:endnote w:type="continuationSeparator" w:id="0">
    <w:p w14:paraId="466870FE" w14:textId="77777777" w:rsidR="00894D13" w:rsidRDefault="00894D13" w:rsidP="00BC1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est">
    <w:altName w:val="Cambria"/>
    <w:panose1 w:val="00000000000000000000"/>
    <w:charset w:val="00"/>
    <w:family w:val="auto"/>
    <w:pitch w:val="variable"/>
    <w:sig w:usb0="A000026F" w:usb1="0000806A" w:usb2="00000000" w:usb3="00000000" w:csb0="00000097" w:csb1="00000000"/>
    <w:embedRegular r:id="rId1" w:fontKey="{F7FA7EA9-4247-48A2-B5F0-3AAB0FC465F2}"/>
    <w:embedBold r:id="rId2" w:fontKey="{C13F5CC6-EEBF-432B-A998-24F1979C465B}"/>
    <w:embedItalic r:id="rId3" w:fontKey="{194FE5A7-C317-4B47-B667-2AE51FBDC3C6}"/>
  </w:font>
  <w:font w:name="Onest SemiBold">
    <w:altName w:val="Calibri"/>
    <w:charset w:val="00"/>
    <w:family w:val="auto"/>
    <w:pitch w:val="variable"/>
    <w:sig w:usb0="A000026F" w:usb1="0000806A" w:usb2="00000000" w:usb3="00000000" w:csb0="00000097" w:csb1="00000000"/>
    <w:embedBold r:id="rId4" w:fontKey="{A609574D-D761-40AA-9261-1147C91FBCCC}"/>
  </w:font>
  <w:font w:name="Times New Roman (Heading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56761" w14:textId="0FAC9D02" w:rsidR="00C36E69" w:rsidRPr="00C36E69" w:rsidRDefault="00C36E69" w:rsidP="00C36E69">
    <w:pPr>
      <w:pStyle w:val="Footer"/>
      <w:tabs>
        <w:tab w:val="clear" w:pos="4513"/>
        <w:tab w:val="clear" w:pos="9026"/>
        <w:tab w:val="left" w:pos="1170"/>
      </w:tabs>
      <w:ind w:right="-2"/>
      <w:rPr>
        <w:color w:val="989898" w:themeColor="text1" w:themeTint="80"/>
        <w:sz w:val="17"/>
        <w:szCs w:val="17"/>
      </w:rPr>
    </w:pPr>
    <w:r>
      <w:rPr>
        <w:color w:val="989898" w:themeColor="text1" w:themeTint="80"/>
        <w:sz w:val="17"/>
        <w:szCs w:val="17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AD35" w14:textId="099412DA" w:rsidR="00566F95" w:rsidRPr="00E4144D" w:rsidRDefault="00E4144D" w:rsidP="00E4144D">
    <w:pPr>
      <w:pStyle w:val="Footer"/>
      <w:tabs>
        <w:tab w:val="clear" w:pos="4513"/>
        <w:tab w:val="clear" w:pos="9026"/>
        <w:tab w:val="left" w:pos="709"/>
        <w:tab w:val="left" w:pos="9498"/>
      </w:tabs>
      <w:ind w:right="-2"/>
      <w:rPr>
        <w:color w:val="989898" w:themeColor="text1" w:themeTint="80"/>
        <w:sz w:val="17"/>
        <w:szCs w:val="17"/>
      </w:rPr>
    </w:pPr>
    <w:r>
      <w:rPr>
        <w:color w:val="00457C" w:themeColor="accent1"/>
        <w:sz w:val="20"/>
        <w:szCs w:val="20"/>
      </w:rPr>
      <w:t xml:space="preserve">[Document Title] </w:t>
    </w:r>
    <w:r w:rsidRPr="00D473B4">
      <w:rPr>
        <w:color w:val="00457C" w:themeColor="accent1"/>
        <w:sz w:val="20"/>
        <w:szCs w:val="20"/>
      </w:rPr>
      <w:t>/</w:t>
    </w:r>
    <w:r>
      <w:rPr>
        <w:color w:val="00457C" w:themeColor="accent1"/>
        <w:sz w:val="20"/>
        <w:szCs w:val="20"/>
      </w:rPr>
      <w:t xml:space="preserve"> Generated by Alceon AI </w:t>
    </w:r>
    <w:r w:rsidRPr="00D473B4">
      <w:rPr>
        <w:color w:val="00457C" w:themeColor="accent1"/>
        <w:sz w:val="20"/>
        <w:szCs w:val="20"/>
      </w:rPr>
      <w:t>/</w:t>
    </w:r>
    <w:r>
      <w:rPr>
        <w:color w:val="00457C" w:themeColor="accent1"/>
        <w:sz w:val="20"/>
        <w:szCs w:val="20"/>
      </w:rPr>
      <w:t xml:space="preserve"> </w:t>
    </w:r>
    <w:r w:rsidRPr="00E4144D">
      <w:rPr>
        <w:rFonts w:ascii="Onest SemiBold" w:hAnsi="Onest SemiBold"/>
        <w:b/>
        <w:bCs/>
        <w:color w:val="00457C" w:themeColor="accent1"/>
        <w:sz w:val="20"/>
        <w:szCs w:val="20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A2DFB" w14:textId="77777777" w:rsidR="00894D13" w:rsidRDefault="00894D13" w:rsidP="00BC1477">
      <w:r>
        <w:separator/>
      </w:r>
    </w:p>
  </w:footnote>
  <w:footnote w:type="continuationSeparator" w:id="0">
    <w:p w14:paraId="1561E96C" w14:textId="77777777" w:rsidR="00894D13" w:rsidRDefault="00894D13" w:rsidP="00BC1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F4ED" w14:textId="77777777" w:rsidR="0059585C" w:rsidRPr="00BC1477" w:rsidRDefault="0059585C" w:rsidP="00BC1477">
    <w:pPr>
      <w:pStyle w:val="Header"/>
      <w:rPr>
        <w:color w:val="6961FF" w:themeColor="accent5"/>
      </w:rPr>
    </w:pPr>
    <w:r w:rsidRPr="009F2853">
      <w:rPr>
        <w:noProof/>
        <w:color w:val="FFFFFF" w:themeColor="background1"/>
        <w:sz w:val="17"/>
        <w:szCs w:val="17"/>
      </w:rPr>
      <w:drawing>
        <wp:anchor distT="0" distB="0" distL="114300" distR="114300" simplePos="0" relativeHeight="251667456" behindDoc="1" locked="0" layoutInCell="1" allowOverlap="1" wp14:anchorId="165E906C" wp14:editId="15D3C6DF">
          <wp:simplePos x="0" y="0"/>
          <wp:positionH relativeFrom="column">
            <wp:posOffset>-540385</wp:posOffset>
          </wp:positionH>
          <wp:positionV relativeFrom="page">
            <wp:posOffset>0</wp:posOffset>
          </wp:positionV>
          <wp:extent cx="7558590" cy="10697843"/>
          <wp:effectExtent l="0" t="0" r="4445" b="8890"/>
          <wp:wrapNone/>
          <wp:docPr id="7382843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8284383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590" cy="1069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0EB5C24F" wp14:editId="70D84D36">
          <wp:simplePos x="0" y="0"/>
          <wp:positionH relativeFrom="column">
            <wp:posOffset>5117465</wp:posOffset>
          </wp:positionH>
          <wp:positionV relativeFrom="page">
            <wp:posOffset>196007</wp:posOffset>
          </wp:positionV>
          <wp:extent cx="1648460" cy="1005711"/>
          <wp:effectExtent l="0" t="0" r="0" b="0"/>
          <wp:wrapNone/>
          <wp:docPr id="879170799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9285063" name="Graphic 2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10057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08DA27" w14:textId="60A791BD" w:rsidR="0059585C" w:rsidRPr="009F2853" w:rsidRDefault="0059585C" w:rsidP="009F2853">
    <w:pPr>
      <w:pStyle w:val="Header"/>
      <w:tabs>
        <w:tab w:val="left" w:pos="709"/>
      </w:tabs>
      <w:rPr>
        <w:color w:val="FFFFFF" w:themeColor="background1"/>
        <w:sz w:val="17"/>
        <w:szCs w:val="17"/>
      </w:rPr>
    </w:pPr>
    <w:r w:rsidRPr="009F2853">
      <w:rPr>
        <w:color w:val="FFFFFF" w:themeColor="background1"/>
        <w:sz w:val="20"/>
        <w:szCs w:val="20"/>
      </w:rPr>
      <w:t>/</w:t>
    </w:r>
    <w:r w:rsidR="00A27B4A">
      <w:rPr>
        <w:b/>
        <w:bCs/>
        <w:color w:val="FFFFFF" w:themeColor="background1"/>
        <w:sz w:val="20"/>
        <w:szCs w:val="20"/>
      </w:rPr>
      <w:tab/>
      <w:t>Generated by Alceon AI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CFF6" w14:textId="54CD2253" w:rsidR="00566F95" w:rsidRPr="00A27B4A" w:rsidRDefault="004750BB" w:rsidP="00A27B4A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CAABAFE" wp14:editId="0BD06C09">
          <wp:simplePos x="0" y="0"/>
          <wp:positionH relativeFrom="column">
            <wp:posOffset>4733925</wp:posOffset>
          </wp:positionH>
          <wp:positionV relativeFrom="page">
            <wp:posOffset>153670</wp:posOffset>
          </wp:positionV>
          <wp:extent cx="1648460" cy="1005840"/>
          <wp:effectExtent l="0" t="0" r="0" b="0"/>
          <wp:wrapNone/>
          <wp:docPr id="1526950036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398906" name="Graphic 106539890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1005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22C"/>
    <w:multiLevelType w:val="hybridMultilevel"/>
    <w:tmpl w:val="401E11A2"/>
    <w:lvl w:ilvl="0" w:tplc="BC080D18">
      <w:start w:val="1"/>
      <w:numFmt w:val="bullet"/>
      <w:pStyle w:val="Bullets-Level1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7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834E2"/>
    <w:multiLevelType w:val="hybridMultilevel"/>
    <w:tmpl w:val="F27C0B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C34AF"/>
    <w:multiLevelType w:val="hybridMultilevel"/>
    <w:tmpl w:val="C436F0DC"/>
    <w:lvl w:ilvl="0" w:tplc="C1DC8EEA">
      <w:start w:val="1"/>
      <w:numFmt w:val="bullet"/>
      <w:lvlText w:val=""/>
      <w:lvlJc w:val="left"/>
      <w:pPr>
        <w:ind w:left="72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17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632879">
    <w:abstractNumId w:val="1"/>
  </w:num>
  <w:num w:numId="2" w16cid:durableId="1684865950">
    <w:abstractNumId w:val="2"/>
  </w:num>
  <w:num w:numId="3" w16cid:durableId="33472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AU" w:vendorID="64" w:dllVersion="0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85"/>
    <w:rsid w:val="00086B72"/>
    <w:rsid w:val="000F371A"/>
    <w:rsid w:val="00101528"/>
    <w:rsid w:val="001B537F"/>
    <w:rsid w:val="001F5A7A"/>
    <w:rsid w:val="001F7F17"/>
    <w:rsid w:val="002C504D"/>
    <w:rsid w:val="002E6E5F"/>
    <w:rsid w:val="0031424C"/>
    <w:rsid w:val="00354375"/>
    <w:rsid w:val="00377B02"/>
    <w:rsid w:val="00386096"/>
    <w:rsid w:val="003B5C75"/>
    <w:rsid w:val="004750BB"/>
    <w:rsid w:val="004E53DA"/>
    <w:rsid w:val="004E6F9F"/>
    <w:rsid w:val="00515D60"/>
    <w:rsid w:val="00552ABF"/>
    <w:rsid w:val="00565C0A"/>
    <w:rsid w:val="00566F95"/>
    <w:rsid w:val="0059585C"/>
    <w:rsid w:val="005B049C"/>
    <w:rsid w:val="005B47C9"/>
    <w:rsid w:val="005C2BC7"/>
    <w:rsid w:val="005F437C"/>
    <w:rsid w:val="005F6BAB"/>
    <w:rsid w:val="007753A1"/>
    <w:rsid w:val="0078270A"/>
    <w:rsid w:val="007854C0"/>
    <w:rsid w:val="00813A49"/>
    <w:rsid w:val="00816E04"/>
    <w:rsid w:val="00886410"/>
    <w:rsid w:val="00894D13"/>
    <w:rsid w:val="009221E7"/>
    <w:rsid w:val="0098495D"/>
    <w:rsid w:val="009F2853"/>
    <w:rsid w:val="00A04757"/>
    <w:rsid w:val="00A27B4A"/>
    <w:rsid w:val="00A635F9"/>
    <w:rsid w:val="00A65856"/>
    <w:rsid w:val="00AB08B8"/>
    <w:rsid w:val="00AD6178"/>
    <w:rsid w:val="00B005B1"/>
    <w:rsid w:val="00B16921"/>
    <w:rsid w:val="00B7616D"/>
    <w:rsid w:val="00B94B94"/>
    <w:rsid w:val="00BC1477"/>
    <w:rsid w:val="00BF2277"/>
    <w:rsid w:val="00BF28C2"/>
    <w:rsid w:val="00C10E2F"/>
    <w:rsid w:val="00C2657D"/>
    <w:rsid w:val="00C326B4"/>
    <w:rsid w:val="00C36E69"/>
    <w:rsid w:val="00C474CC"/>
    <w:rsid w:val="00CD79CA"/>
    <w:rsid w:val="00D056C1"/>
    <w:rsid w:val="00D37810"/>
    <w:rsid w:val="00D473B4"/>
    <w:rsid w:val="00D510FA"/>
    <w:rsid w:val="00D52BC0"/>
    <w:rsid w:val="00D87791"/>
    <w:rsid w:val="00D964C7"/>
    <w:rsid w:val="00E06BF0"/>
    <w:rsid w:val="00E4144D"/>
    <w:rsid w:val="00E56F76"/>
    <w:rsid w:val="00E83984"/>
    <w:rsid w:val="00ED6385"/>
    <w:rsid w:val="00F152B8"/>
    <w:rsid w:val="00F5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F1237"/>
  <w15:chartTrackingRefBased/>
  <w15:docId w15:val="{A4D7EE5A-70ED-4D8B-8F90-F6110100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95"/>
    <w:pPr>
      <w:keepNext/>
      <w:keepLines/>
      <w:spacing w:after="360" w:line="204" w:lineRule="auto"/>
      <w:outlineLvl w:val="0"/>
    </w:pPr>
    <w:rPr>
      <w:rFonts w:ascii="Onest SemiBold" w:eastAsiaTheme="majorEastAsia" w:hAnsi="Onest SemiBold" w:cs="Times New Roman (Headings CS)"/>
      <w:b/>
      <w:color w:val="00457C" w:themeColor="accent1"/>
      <w:spacing w:val="-8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E5F"/>
    <w:pPr>
      <w:spacing w:after="160" w:line="216" w:lineRule="auto"/>
      <w:outlineLvl w:val="1"/>
    </w:pPr>
    <w:rPr>
      <w:rFonts w:ascii="Onest SemiBold" w:hAnsi="Onest SemiBold"/>
      <w:b/>
      <w:bCs/>
      <w:color w:val="00457C" w:themeColor="accent1"/>
      <w:sz w:val="26"/>
      <w:szCs w:val="26"/>
    </w:rPr>
  </w:style>
  <w:style w:type="paragraph" w:styleId="Heading3">
    <w:name w:val="heading 3"/>
    <w:basedOn w:val="BodyCopy"/>
    <w:next w:val="Normal"/>
    <w:link w:val="Heading3Char"/>
    <w:uiPriority w:val="9"/>
    <w:unhideWhenUsed/>
    <w:qFormat/>
    <w:rsid w:val="00A635F9"/>
    <w:pPr>
      <w:outlineLvl w:val="2"/>
    </w:pPr>
    <w:rPr>
      <w:rFonts w:ascii="Onest SemiBold" w:hAnsi="Onest SemiBold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335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77"/>
    <w:pPr>
      <w:keepNext/>
      <w:keepLines/>
      <w:spacing w:before="80" w:after="40"/>
      <w:outlineLvl w:val="4"/>
    </w:pPr>
    <w:rPr>
      <w:rFonts w:eastAsiaTheme="majorEastAsia" w:cstheme="majorBidi"/>
      <w:color w:val="00335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77"/>
    <w:pPr>
      <w:keepNext/>
      <w:keepLines/>
      <w:spacing w:before="40"/>
      <w:outlineLvl w:val="5"/>
    </w:pPr>
    <w:rPr>
      <w:rFonts w:eastAsiaTheme="majorEastAsia" w:cstheme="majorBidi"/>
      <w:i/>
      <w:iCs/>
      <w:color w:val="79797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77"/>
    <w:pPr>
      <w:keepNext/>
      <w:keepLines/>
      <w:spacing w:before="40"/>
      <w:outlineLvl w:val="6"/>
    </w:pPr>
    <w:rPr>
      <w:rFonts w:eastAsiaTheme="majorEastAsia" w:cstheme="majorBidi"/>
      <w:color w:val="79797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77"/>
    <w:pPr>
      <w:keepNext/>
      <w:keepLines/>
      <w:outlineLvl w:val="7"/>
    </w:pPr>
    <w:rPr>
      <w:rFonts w:eastAsiaTheme="majorEastAsia" w:cstheme="majorBidi"/>
      <w:i/>
      <w:iCs/>
      <w:color w:val="515151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77"/>
    <w:pPr>
      <w:keepNext/>
      <w:keepLines/>
      <w:outlineLvl w:val="8"/>
    </w:pPr>
    <w:rPr>
      <w:rFonts w:eastAsiaTheme="majorEastAsia" w:cstheme="majorBidi"/>
      <w:color w:val="515151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95"/>
    <w:rPr>
      <w:rFonts w:ascii="Onest SemiBold" w:eastAsiaTheme="majorEastAsia" w:hAnsi="Onest SemiBold" w:cs="Times New Roman (Headings CS)"/>
      <w:b/>
      <w:color w:val="00457C" w:themeColor="accent1"/>
      <w:spacing w:val="-8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E5F"/>
    <w:rPr>
      <w:rFonts w:ascii="Onest SemiBold" w:hAnsi="Onest SemiBold"/>
      <w:b/>
      <w:bCs/>
      <w:color w:val="00457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35F9"/>
    <w:rPr>
      <w:rFonts w:ascii="Onest SemiBold" w:hAnsi="Onest SemiBold"/>
      <w:b/>
      <w:bCs/>
      <w:color w:val="323232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77"/>
    <w:rPr>
      <w:rFonts w:eastAsiaTheme="majorEastAsia" w:cstheme="majorBidi"/>
      <w:i/>
      <w:iCs/>
      <w:color w:val="00335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77"/>
    <w:rPr>
      <w:rFonts w:eastAsiaTheme="majorEastAsia" w:cstheme="majorBidi"/>
      <w:color w:val="00335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77"/>
    <w:rPr>
      <w:rFonts w:eastAsiaTheme="majorEastAsia" w:cstheme="majorBidi"/>
      <w:i/>
      <w:iCs/>
      <w:color w:val="79797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77"/>
    <w:rPr>
      <w:rFonts w:eastAsiaTheme="majorEastAsia" w:cstheme="majorBidi"/>
      <w:color w:val="79797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77"/>
    <w:rPr>
      <w:rFonts w:eastAsiaTheme="majorEastAsia" w:cstheme="majorBidi"/>
      <w:i/>
      <w:iCs/>
      <w:color w:val="515151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77"/>
    <w:rPr>
      <w:rFonts w:eastAsiaTheme="majorEastAsia" w:cstheme="majorBidi"/>
      <w:color w:val="515151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77"/>
    <w:pPr>
      <w:numPr>
        <w:ilvl w:val="1"/>
      </w:numPr>
      <w:spacing w:after="160"/>
    </w:pPr>
    <w:rPr>
      <w:rFonts w:eastAsiaTheme="majorEastAsia" w:cstheme="majorBidi"/>
      <w:color w:val="79797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77"/>
    <w:rPr>
      <w:rFonts w:eastAsiaTheme="majorEastAsia" w:cstheme="majorBidi"/>
      <w:color w:val="79797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77"/>
    <w:pPr>
      <w:spacing w:before="160" w:after="160"/>
      <w:jc w:val="center"/>
    </w:pPr>
    <w:rPr>
      <w:i/>
      <w:iCs/>
      <w:color w:val="656565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77"/>
    <w:rPr>
      <w:i/>
      <w:iCs/>
      <w:color w:val="656565" w:themeColor="text1" w:themeTint="BF"/>
    </w:rPr>
  </w:style>
  <w:style w:type="paragraph" w:styleId="ListParagraph">
    <w:name w:val="List Paragraph"/>
    <w:basedOn w:val="Normal"/>
    <w:uiPriority w:val="34"/>
    <w:qFormat/>
    <w:rsid w:val="00BC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77"/>
    <w:rPr>
      <w:i/>
      <w:iCs/>
      <w:color w:val="00335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77"/>
    <w:pPr>
      <w:pBdr>
        <w:top w:val="single" w:sz="4" w:space="10" w:color="00335C" w:themeColor="accent1" w:themeShade="BF"/>
        <w:bottom w:val="single" w:sz="4" w:space="10" w:color="00335C" w:themeColor="accent1" w:themeShade="BF"/>
      </w:pBdr>
      <w:spacing w:before="360" w:after="360"/>
      <w:ind w:left="864" w:right="864"/>
      <w:jc w:val="center"/>
    </w:pPr>
    <w:rPr>
      <w:i/>
      <w:iCs/>
      <w:color w:val="00335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77"/>
    <w:rPr>
      <w:i/>
      <w:iCs/>
      <w:color w:val="00335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77"/>
    <w:rPr>
      <w:b/>
      <w:bCs/>
      <w:smallCaps/>
      <w:color w:val="00335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14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1477"/>
  </w:style>
  <w:style w:type="paragraph" w:styleId="Footer">
    <w:name w:val="footer"/>
    <w:basedOn w:val="Normal"/>
    <w:link w:val="FooterChar"/>
    <w:uiPriority w:val="99"/>
    <w:unhideWhenUsed/>
    <w:rsid w:val="00BC14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1477"/>
  </w:style>
  <w:style w:type="paragraph" w:customStyle="1" w:styleId="DocumentTitle">
    <w:name w:val="Document Title"/>
    <w:basedOn w:val="Heading1"/>
    <w:qFormat/>
    <w:rsid w:val="00D056C1"/>
    <w:pPr>
      <w:ind w:left="709"/>
    </w:pPr>
    <w:rPr>
      <w:bCs/>
      <w:color w:val="FFFFFF" w:themeColor="background1"/>
      <w:sz w:val="46"/>
      <w:szCs w:val="46"/>
    </w:rPr>
  </w:style>
  <w:style w:type="character" w:styleId="PageNumber">
    <w:name w:val="page number"/>
    <w:basedOn w:val="DefaultParagraphFont"/>
    <w:uiPriority w:val="99"/>
    <w:semiHidden/>
    <w:unhideWhenUsed/>
    <w:rsid w:val="00E06BF0"/>
  </w:style>
  <w:style w:type="table" w:styleId="TableGrid">
    <w:name w:val="Table Grid"/>
    <w:basedOn w:val="TableNormal"/>
    <w:uiPriority w:val="39"/>
    <w:rsid w:val="00785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qFormat/>
    <w:rsid w:val="00A635F9"/>
    <w:pPr>
      <w:spacing w:after="160" w:line="216" w:lineRule="auto"/>
    </w:pPr>
    <w:rPr>
      <w:color w:val="323232" w:themeColor="text1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BF2277"/>
    <w:rPr>
      <w:color w:val="989898" w:themeColor="text1" w:themeTint="80"/>
      <w:sz w:val="13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F2277"/>
    <w:rPr>
      <w:color w:val="989898" w:themeColor="text1" w:themeTint="80"/>
      <w:sz w:val="13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F2277"/>
    <w:rPr>
      <w:vertAlign w:val="superscript"/>
    </w:rPr>
  </w:style>
  <w:style w:type="paragraph" w:customStyle="1" w:styleId="Bullets-Level1">
    <w:name w:val="Bullets - Level 1"/>
    <w:basedOn w:val="BodyCopy"/>
    <w:qFormat/>
    <w:rsid w:val="00D52BC0"/>
    <w:pPr>
      <w:numPr>
        <w:numId w:val="3"/>
      </w:numPr>
      <w:ind w:left="284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alceon.sharepoint.com/sites/AlceonOfficeTemplates2/Office%20Templates/Alceon%20Word%20Template.dotx" TargetMode="External"/></Relationships>
</file>

<file path=word/theme/theme1.xml><?xml version="1.0" encoding="utf-8"?>
<a:theme xmlns:a="http://schemas.openxmlformats.org/drawingml/2006/main" name="Alceon_PPT-theme">
  <a:themeElements>
    <a:clrScheme name="Alceon">
      <a:dk1>
        <a:srgbClr val="323232"/>
      </a:dk1>
      <a:lt1>
        <a:srgbClr val="FFFFFF"/>
      </a:lt1>
      <a:dk2>
        <a:srgbClr val="003763"/>
      </a:dk2>
      <a:lt2>
        <a:srgbClr val="E6E6E6"/>
      </a:lt2>
      <a:accent1>
        <a:srgbClr val="00457C"/>
      </a:accent1>
      <a:accent2>
        <a:srgbClr val="009DE6"/>
      </a:accent2>
      <a:accent3>
        <a:srgbClr val="E4CEA2"/>
      </a:accent3>
      <a:accent4>
        <a:srgbClr val="B07D3D"/>
      </a:accent4>
      <a:accent5>
        <a:srgbClr val="6961FF"/>
      </a:accent5>
      <a:accent6>
        <a:srgbClr val="7049A7"/>
      </a:accent6>
      <a:hlink>
        <a:srgbClr val="155CD5"/>
      </a:hlink>
      <a:folHlink>
        <a:srgbClr val="7049A7"/>
      </a:folHlink>
    </a:clrScheme>
    <a:fontScheme name="Alceon">
      <a:majorFont>
        <a:latin typeface="Onest"/>
        <a:ea typeface=""/>
        <a:cs typeface=""/>
      </a:majorFont>
      <a:minorFont>
        <a:latin typeface="Onest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custClrLst>
    <a:custClr name="Custom Color 1">
      <a:srgbClr val="CCCCCC"/>
    </a:custClr>
    <a:custClr name="Custom Color 2">
      <a:srgbClr val="F2704D"/>
    </a:custClr>
    <a:custClr name="Custom Color 3">
      <a:srgbClr val="003763"/>
    </a:custClr>
    <a:custClr name="Custom Color 4">
      <a:srgbClr val="155CD5"/>
    </a:custClr>
    <a:custClr name="Custom Color 5">
      <a:srgbClr val="E6E6E6"/>
    </a:custClr>
  </a:custClrLst>
  <a:extLst>
    <a:ext uri="{05A4C25C-085E-4340-85A3-A5531E510DB2}">
      <thm15:themeFamily xmlns:thm15="http://schemas.microsoft.com/office/thememl/2012/main" name="Alceon_PPT-theme" id="{EBBA1AE9-44F3-4C2B-9398-4DD9D28A5B89}" vid="{784F6A96-19CD-4413-9001-69D29F6AB43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afb849-e0e4-40c2-96e2-d0bc8918a64f" xsi:nil="true"/>
    <lcf76f155ced4ddcb4097134ff3c332f xmlns="e7763fba-4290-4359-bfcd-b26765f321a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D34008FEB9A49BBFCD2726103565C" ma:contentTypeVersion="12" ma:contentTypeDescription="Create a new document." ma:contentTypeScope="" ma:versionID="424d39110967349f7b3a16ea10ac4af2">
  <xsd:schema xmlns:xsd="http://www.w3.org/2001/XMLSchema" xmlns:xs="http://www.w3.org/2001/XMLSchema" xmlns:p="http://schemas.microsoft.com/office/2006/metadata/properties" xmlns:ns2="e7763fba-4290-4359-bfcd-b26765f321a5" xmlns:ns3="adafb849-e0e4-40c2-96e2-d0bc8918a64f" targetNamespace="http://schemas.microsoft.com/office/2006/metadata/properties" ma:root="true" ma:fieldsID="abefbe14803ed2fc9c4b263f5df58fb1" ns2:_="" ns3:_="">
    <xsd:import namespace="e7763fba-4290-4359-bfcd-b26765f321a5"/>
    <xsd:import namespace="adafb849-e0e4-40c2-96e2-d0bc8918a6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763fba-4290-4359-bfcd-b26765f32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bfec69-58a0-499a-a525-873303281e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fb849-e0e4-40c2-96e2-d0bc8918a6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b53498-577d-4155-993a-b9b804351927}" ma:internalName="TaxCatchAll" ma:showField="CatchAllData" ma:web="adafb849-e0e4-40c2-96e2-d0bc8918a6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87FA79-5191-4280-BA49-CB6BA6AE1129}">
  <ds:schemaRefs>
    <ds:schemaRef ds:uri="http://schemas.microsoft.com/office/2006/metadata/properties"/>
    <ds:schemaRef ds:uri="http://schemas.microsoft.com/office/infopath/2007/PartnerControls"/>
    <ds:schemaRef ds:uri="aa759c15-d875-415a-b1f6-d68b27c58274"/>
    <ds:schemaRef ds:uri="cae67037-1a4a-491d-ab64-160652172601"/>
  </ds:schemaRefs>
</ds:datastoreItem>
</file>

<file path=customXml/itemProps2.xml><?xml version="1.0" encoding="utf-8"?>
<ds:datastoreItem xmlns:ds="http://schemas.openxmlformats.org/officeDocument/2006/customXml" ds:itemID="{D8E9382B-0DEF-4833-8BC8-B169778779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CD54ED-762C-496D-91F7-4075C89C7145}"/>
</file>

<file path=customXml/itemProps4.xml><?xml version="1.0" encoding="utf-8"?>
<ds:datastoreItem xmlns:ds="http://schemas.openxmlformats.org/officeDocument/2006/customXml" ds:itemID="{FB8E8D21-0A8B-CF46-A984-1F57DD934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Alceon%20Word%20Template.dotx</Template>
  <TotalTime>39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Deakin</dc:creator>
  <cp:keywords/>
  <dc:description/>
  <cp:lastModifiedBy>Joel Deakin</cp:lastModifiedBy>
  <cp:revision>15</cp:revision>
  <dcterms:created xsi:type="dcterms:W3CDTF">2026-02-16T07:02:00Z</dcterms:created>
  <dcterms:modified xsi:type="dcterms:W3CDTF">2026-02-18T03:45:00Z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0x0101008EDD34008FEB9A49BBFCD2726103565C</vt:lpwstr>
  </property>
  <property fmtid="{D5CDD505-2E9C-101B-9397-08002B2CF9AE}" pid="3" name="MediaServiceImageTags">
    <vt:lpwstr/>
  </property>
</Properties>
</file>